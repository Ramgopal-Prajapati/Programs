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2E2C4C">
        <w:trPr>
          <w:trHeight w:val="1264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F04D0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-221246</wp:posOffset>
                  </wp:positionH>
                  <wp:positionV relativeFrom="paragraph">
                    <wp:posOffset>-314517</wp:posOffset>
                  </wp:positionV>
                  <wp:extent cx="2239537" cy="2328530"/>
                  <wp:effectExtent l="0" t="0" r="889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am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537" cy="232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AD0568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b/>
                <w:color w:val="44AFFF" w:themeColor="accent2" w:themeTint="99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6607" w:type="dxa"/>
            <w:tcBorders>
              <w:bottom w:val="nil"/>
            </w:tcBorders>
          </w:tcPr>
          <w:p w:rsidR="00ED498D" w:rsidRPr="00AD0568" w:rsidRDefault="00ED498D" w:rsidP="00ED498D">
            <w:pPr>
              <w:pStyle w:val="Title"/>
              <w:rPr>
                <w:color w:val="44AFFF" w:themeColor="accent2" w:themeTint="99"/>
                <w:sz w:val="32"/>
                <w:szCs w:val="32"/>
              </w:rPr>
            </w:pPr>
            <w:r w:rsidRPr="00AD0568">
              <w:rPr>
                <w:color w:val="44AFFF" w:themeColor="accent2" w:themeTint="99"/>
                <w:sz w:val="32"/>
                <w:szCs w:val="32"/>
              </w:rPr>
              <w:t xml:space="preserve">Ramgopal </w:t>
            </w:r>
            <w:proofErr w:type="spellStart"/>
            <w:r w:rsidRPr="00AD0568">
              <w:rPr>
                <w:color w:val="44AFFF" w:themeColor="accent2" w:themeTint="99"/>
                <w:sz w:val="32"/>
                <w:szCs w:val="32"/>
              </w:rPr>
              <w:t>prajapati</w:t>
            </w:r>
            <w:proofErr w:type="spellEnd"/>
            <w:r w:rsidRPr="00AD0568">
              <w:rPr>
                <w:color w:val="44AFFF" w:themeColor="accent2" w:themeTint="99"/>
                <w:sz w:val="32"/>
                <w:szCs w:val="32"/>
              </w:rPr>
              <w:t xml:space="preserve"> 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AD0568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b/>
                <w:color w:val="44AFFF" w:themeColor="accent2" w:themeTint="99"/>
                <w:sz w:val="24"/>
                <w:szCs w:val="24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AD0568" w:rsidRDefault="002E2C4C" w:rsidP="00ED498D">
            <w:pPr>
              <w:rPr>
                <w:b/>
                <w:color w:val="44AFFF" w:themeColor="accent2" w:themeTint="99"/>
                <w:sz w:val="32"/>
                <w:szCs w:val="32"/>
              </w:rPr>
            </w:pPr>
            <w:r w:rsidRPr="00AD0568">
              <w:rPr>
                <w:b/>
                <w:color w:val="44AFFF" w:themeColor="accent2" w:themeTint="99"/>
                <w:sz w:val="32"/>
                <w:szCs w:val="32"/>
              </w:rPr>
              <w:t>A</w:t>
            </w:r>
            <w:r w:rsidR="00AD0568">
              <w:rPr>
                <w:b/>
                <w:color w:val="44AFFF" w:themeColor="accent2" w:themeTint="99"/>
                <w:sz w:val="32"/>
                <w:szCs w:val="32"/>
              </w:rPr>
              <w:t>BOUT ME</w:t>
            </w:r>
          </w:p>
          <w:p w:rsidR="002E2C4C" w:rsidRPr="00AD0568" w:rsidRDefault="002E2C4C" w:rsidP="00ED498D">
            <w:pPr>
              <w:rPr>
                <w:b/>
                <w:color w:val="44AFFF" w:themeColor="accent2" w:themeTint="99"/>
                <w:sz w:val="24"/>
                <w:szCs w:val="24"/>
              </w:rPr>
            </w:pPr>
          </w:p>
          <w:p w:rsidR="00ED498D" w:rsidRPr="00AD0568" w:rsidRDefault="00ED498D" w:rsidP="00ED498D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My name is ramgopal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prajapati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son of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mr.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radhes</w:t>
            </w:r>
            <w:r w:rsidR="002E2C4C" w:rsidRPr="00AD0568">
              <w:rPr>
                <w:b/>
                <w:color w:val="000000" w:themeColor="text1"/>
                <w:sz w:val="24"/>
                <w:szCs w:val="24"/>
              </w:rPr>
              <w:t>h</w:t>
            </w:r>
            <w:r w:rsidRPr="00AD0568">
              <w:rPr>
                <w:b/>
                <w:color w:val="000000" w:themeColor="text1"/>
                <w:sz w:val="24"/>
                <w:szCs w:val="24"/>
              </w:rPr>
              <w:t>yam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praj</w:t>
            </w:r>
            <w:r w:rsidR="002E2C4C" w:rsidRPr="00AD0568">
              <w:rPr>
                <w:b/>
                <w:color w:val="000000" w:themeColor="text1"/>
                <w:sz w:val="24"/>
                <w:szCs w:val="24"/>
              </w:rPr>
              <w:t>apati</w:t>
            </w:r>
            <w:proofErr w:type="spellEnd"/>
            <w:r w:rsidR="002E2C4C" w:rsidRPr="00AD0568">
              <w:rPr>
                <w:b/>
                <w:color w:val="000000" w:themeColor="text1"/>
                <w:sz w:val="24"/>
                <w:szCs w:val="24"/>
              </w:rPr>
              <w:t>.</w:t>
            </w:r>
          </w:p>
          <w:p w:rsidR="00ED498D" w:rsidRPr="00AD0568" w:rsidRDefault="002E2C4C" w:rsidP="00ED498D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From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polaykalan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district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shajapur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>(M.P.)</w:t>
            </w:r>
          </w:p>
          <w:p w:rsidR="00AD0568" w:rsidRPr="00AD0568" w:rsidRDefault="00AD0568" w:rsidP="00ED498D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>I am a qualified and professional web developer with fresher.</w:t>
            </w:r>
          </w:p>
          <w:p w:rsidR="00AD0568" w:rsidRPr="00AD0568" w:rsidRDefault="00AD0568" w:rsidP="00ED498D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Strong creative and analysis </w:t>
            </w:r>
            <w:proofErr w:type="gramStart"/>
            <w:r w:rsidRPr="00AD0568">
              <w:rPr>
                <w:b/>
                <w:color w:val="000000" w:themeColor="text1"/>
                <w:sz w:val="24"/>
                <w:szCs w:val="24"/>
              </w:rPr>
              <w:t>skills .</w:t>
            </w:r>
            <w:proofErr w:type="gram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D1B71" w:rsidRPr="00AD0568" w:rsidRDefault="002E2C4C" w:rsidP="002E2C4C">
            <w:pPr>
              <w:pStyle w:val="Heading2"/>
              <w:rPr>
                <w:rFonts w:ascii="Calibri" w:hAnsi="Calibri" w:cs="Calibri"/>
                <w:color w:val="44AFFF" w:themeColor="accent2" w:themeTint="99"/>
                <w:sz w:val="32"/>
                <w:szCs w:val="32"/>
              </w:rPr>
            </w:pPr>
            <w:r w:rsidRPr="00AD0568">
              <w:rPr>
                <w:rFonts w:ascii="Calibri" w:hAnsi="Calibri" w:cs="Calibri"/>
                <w:color w:val="44AFFF" w:themeColor="accent2" w:themeTint="99"/>
                <w:sz w:val="32"/>
                <w:szCs w:val="32"/>
              </w:rPr>
              <w:t>EDUCATION QUALIFICATION</w:t>
            </w:r>
          </w:p>
          <w:p w:rsidR="00AD0568" w:rsidRPr="00AD0568" w:rsidRDefault="002E2C4C" w:rsidP="00AD0568">
            <w:pPr>
              <w:pStyle w:val="ListBullet"/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I have complete my higher secondary education from excellence school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polaykalan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district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shajapur</w:t>
            </w:r>
            <w:proofErr w:type="spellEnd"/>
          </w:p>
          <w:p w:rsidR="00ED498D" w:rsidRPr="00AD0568" w:rsidRDefault="00ED498D" w:rsidP="00AC6C7E">
            <w:pPr>
              <w:pStyle w:val="ListBullet"/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I</w:t>
            </w:r>
            <w:r w:rsidR="002E2C4C"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 am </w:t>
            </w:r>
            <w:proofErr w:type="gramStart"/>
            <w:r w:rsidR="002E2C4C"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pursuing  Bachelor</w:t>
            </w:r>
            <w:proofErr w:type="gramEnd"/>
            <w:r w:rsidR="002E2C4C"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 of technology </w:t>
            </w:r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 in Information technology from </w:t>
            </w:r>
            <w:proofErr w:type="spellStart"/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malwa</w:t>
            </w:r>
            <w:proofErr w:type="spellEnd"/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 institute of technology </w:t>
            </w:r>
            <w:proofErr w:type="spellStart"/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indore</w:t>
            </w:r>
            <w:proofErr w:type="spellEnd"/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 .</w:t>
            </w:r>
          </w:p>
          <w:p w:rsidR="00ED498D" w:rsidRPr="00AD0568" w:rsidRDefault="002E2C4C" w:rsidP="002E2C4C">
            <w:pPr>
              <w:pStyle w:val="ListBullet"/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Right now I am studying </w:t>
            </w:r>
            <w:proofErr w:type="gramStart"/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in </w:t>
            </w:r>
            <w:r w:rsidR="00ED498D"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 in</w:t>
            </w:r>
            <w:proofErr w:type="gramEnd"/>
            <w:r w:rsidR="00ED498D"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 2</w:t>
            </w:r>
            <w:r w:rsidR="00ED498D"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AD0568"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 xml:space="preserve"> year .</w:t>
            </w:r>
          </w:p>
          <w:p w:rsidR="002E2C4C" w:rsidRPr="00AD0568" w:rsidRDefault="002E2C4C" w:rsidP="002E2C4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b/>
                <w:color w:val="000000" w:themeColor="text1"/>
                <w:sz w:val="24"/>
                <w:szCs w:val="24"/>
              </w:rPr>
            </w:pPr>
          </w:p>
          <w:p w:rsidR="00AD0568" w:rsidRPr="00AD0568" w:rsidRDefault="00ED498D" w:rsidP="00AD0568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color w:val="000000" w:themeColor="text1"/>
                <w:sz w:val="28"/>
                <w:szCs w:val="28"/>
              </w:rPr>
            </w:pPr>
            <w:r w:rsidRPr="00AD0568">
              <w:rPr>
                <w:rFonts w:ascii="Calibri" w:hAnsi="Calibri" w:cs="Calibri"/>
                <w:b/>
                <w:color w:val="000000" w:themeColor="text1"/>
                <w:sz w:val="28"/>
                <w:szCs w:val="28"/>
              </w:rPr>
              <w:t xml:space="preserve">I am interested in practical knowledge </w:t>
            </w:r>
          </w:p>
          <w:p w:rsidR="00AD0568" w:rsidRPr="00AD0568" w:rsidRDefault="00AD0568" w:rsidP="00AD0568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color w:val="44AFFF" w:themeColor="accent2" w:themeTint="99"/>
                <w:sz w:val="24"/>
                <w:szCs w:val="24"/>
              </w:rPr>
            </w:pPr>
          </w:p>
          <w:p w:rsidR="00AD0568" w:rsidRDefault="00AD0568" w:rsidP="00AD0568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color w:val="44AFFF" w:themeColor="accent2" w:themeTint="99"/>
                <w:sz w:val="32"/>
                <w:szCs w:val="32"/>
              </w:rPr>
            </w:pPr>
            <w:r w:rsidRPr="00AD0568">
              <w:rPr>
                <w:rFonts w:ascii="Calibri" w:hAnsi="Calibri" w:cs="Calibri"/>
                <w:b/>
                <w:color w:val="44AFFF" w:themeColor="accent2" w:themeTint="99"/>
                <w:sz w:val="32"/>
                <w:szCs w:val="32"/>
              </w:rPr>
              <w:t>SKILLS</w:t>
            </w:r>
          </w:p>
          <w:p w:rsidR="00AD0568" w:rsidRPr="00AD0568" w:rsidRDefault="00AD0568" w:rsidP="00AD0568">
            <w:pPr>
              <w:pStyle w:val="ListBullet"/>
              <w:rPr>
                <w:b/>
              </w:rPr>
            </w:pPr>
            <w:r w:rsidRPr="00AD0568">
              <w:rPr>
                <w:b/>
              </w:rPr>
              <w:t>Web Design</w:t>
            </w:r>
          </w:p>
          <w:p w:rsidR="00AD0568" w:rsidRPr="00AD0568" w:rsidRDefault="00AD0568" w:rsidP="00AD0568">
            <w:pPr>
              <w:pStyle w:val="ListBullet"/>
              <w:rPr>
                <w:b/>
              </w:rPr>
            </w:pPr>
            <w:r w:rsidRPr="00AD0568">
              <w:rPr>
                <w:b/>
              </w:rPr>
              <w:t>Design thinking</w:t>
            </w:r>
          </w:p>
          <w:p w:rsidR="00AD0568" w:rsidRPr="00AD0568" w:rsidRDefault="00AD0568" w:rsidP="00AD0568">
            <w:pPr>
              <w:pStyle w:val="ListBullet"/>
              <w:rPr>
                <w:b/>
              </w:rPr>
            </w:pPr>
            <w:r w:rsidRPr="00AD0568">
              <w:rPr>
                <w:b/>
              </w:rPr>
              <w:t>Front end coding</w:t>
            </w:r>
          </w:p>
          <w:p w:rsidR="00AD0568" w:rsidRPr="00AD0568" w:rsidRDefault="00AD0568" w:rsidP="00AD0568">
            <w:pPr>
              <w:pStyle w:val="ListBullet"/>
              <w:rPr>
                <w:b/>
              </w:rPr>
            </w:pPr>
            <w:r w:rsidRPr="00AD0568">
              <w:rPr>
                <w:b/>
              </w:rPr>
              <w:t>Project management  tools</w:t>
            </w:r>
          </w:p>
          <w:p w:rsidR="00AD0568" w:rsidRPr="00AD0568" w:rsidRDefault="00AD0568" w:rsidP="00AD0568">
            <w:pPr>
              <w:pStyle w:val="ListBullet"/>
              <w:rPr>
                <w:b/>
              </w:rPr>
            </w:pPr>
            <w:r w:rsidRPr="00AD0568">
              <w:rPr>
                <w:b/>
              </w:rPr>
              <w:t xml:space="preserve">App development </w:t>
            </w:r>
          </w:p>
          <w:p w:rsidR="00AD0568" w:rsidRPr="00AD0568" w:rsidRDefault="00AD0568" w:rsidP="00AD0568">
            <w:pPr>
              <w:pStyle w:val="ListBullet"/>
            </w:pPr>
            <w:proofErr w:type="spellStart"/>
            <w:r w:rsidRPr="00AD0568">
              <w:rPr>
                <w:b/>
              </w:rPr>
              <w:t>Javascript</w:t>
            </w:r>
            <w:proofErr w:type="spellEnd"/>
            <w:r w:rsidRPr="00AD0568">
              <w:rPr>
                <w:b/>
              </w:rPr>
              <w:t xml:space="preserve"> developer</w:t>
            </w:r>
          </w:p>
          <w:p w:rsidR="00AD0568" w:rsidRPr="00AD0568" w:rsidRDefault="00AD0568" w:rsidP="00AD0568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color w:val="44AFFF" w:themeColor="accent2" w:themeTint="99"/>
                <w:sz w:val="24"/>
                <w:szCs w:val="24"/>
              </w:rPr>
            </w:pPr>
          </w:p>
          <w:p w:rsidR="003D1B71" w:rsidRPr="00AD0568" w:rsidRDefault="00AD0568" w:rsidP="00AD0568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color w:val="44AFFF" w:themeColor="accent2" w:themeTint="99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color w:val="44AFFF" w:themeColor="accent2" w:themeTint="99"/>
                <w:sz w:val="32"/>
                <w:szCs w:val="32"/>
              </w:rPr>
              <w:t xml:space="preserve">EXPERIENCE </w:t>
            </w:r>
          </w:p>
          <w:p w:rsidR="002E2C4C" w:rsidRPr="00AD0568" w:rsidRDefault="002E2C4C" w:rsidP="002E2C4C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>Basically I am fresher ,but</w:t>
            </w:r>
          </w:p>
          <w:p w:rsidR="004B77A1" w:rsidRPr="00AD0568" w:rsidRDefault="004B77A1" w:rsidP="004B77A1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I have teaching experience in coaching classes </w:t>
            </w:r>
            <w:proofErr w:type="gramStart"/>
            <w:r w:rsidRPr="00AD0568">
              <w:rPr>
                <w:b/>
                <w:color w:val="000000" w:themeColor="text1"/>
                <w:sz w:val="24"/>
                <w:szCs w:val="24"/>
              </w:rPr>
              <w:t>( 5</w:t>
            </w:r>
            <w:r w:rsidRPr="00AD0568"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proofErr w:type="gram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to 9</w:t>
            </w:r>
            <w:r w:rsidRPr="00AD0568"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class ).</w:t>
            </w:r>
          </w:p>
          <w:p w:rsidR="002E2C4C" w:rsidRPr="00AD0568" w:rsidRDefault="002E2C4C" w:rsidP="004B77A1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I have basic experience of website development , android development ,java development </w:t>
            </w:r>
          </w:p>
          <w:p w:rsidR="002E2C4C" w:rsidRPr="00AD0568" w:rsidRDefault="002E2C4C" w:rsidP="004B77A1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I am currently    </w:t>
            </w:r>
            <w:proofErr w:type="gramStart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studying 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Cpp</w:t>
            </w:r>
            <w:proofErr w:type="spellEnd"/>
            <w:proofErr w:type="gram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php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javascrip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framework.</w:t>
            </w:r>
          </w:p>
          <w:p w:rsidR="002E2C4C" w:rsidRPr="00AD0568" w:rsidRDefault="002E2C4C" w:rsidP="004B77A1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:rsidR="004B77A1" w:rsidRPr="00AD0568" w:rsidRDefault="004B77A1" w:rsidP="004B77A1">
            <w:pPr>
              <w:rPr>
                <w:b/>
                <w:color w:val="44AFFF" w:themeColor="accent2" w:themeTint="99"/>
                <w:sz w:val="24"/>
                <w:szCs w:val="24"/>
              </w:rPr>
            </w:pPr>
          </w:p>
          <w:p w:rsidR="002E2C4C" w:rsidRPr="00AD0568" w:rsidRDefault="00AD0568" w:rsidP="004B77A1">
            <w:pPr>
              <w:rPr>
                <w:b/>
                <w:color w:val="44AFFF" w:themeColor="accent2" w:themeTint="99"/>
                <w:sz w:val="32"/>
                <w:szCs w:val="32"/>
              </w:rPr>
            </w:pPr>
            <w:r>
              <w:rPr>
                <w:b/>
                <w:color w:val="44AFFF" w:themeColor="accent2" w:themeTint="99"/>
                <w:sz w:val="32"/>
                <w:szCs w:val="32"/>
              </w:rPr>
              <w:t>HOBBIES</w:t>
            </w:r>
          </w:p>
          <w:p w:rsidR="002E2C4C" w:rsidRPr="00AD0568" w:rsidRDefault="002E2C4C" w:rsidP="004B77A1">
            <w:pPr>
              <w:rPr>
                <w:b/>
                <w:color w:val="44AFFF" w:themeColor="accent2" w:themeTint="99"/>
                <w:sz w:val="24"/>
                <w:szCs w:val="24"/>
              </w:rPr>
            </w:pPr>
          </w:p>
          <w:p w:rsidR="002E2C4C" w:rsidRPr="00AD0568" w:rsidRDefault="002E2C4C" w:rsidP="004B77A1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lastRenderedPageBreak/>
              <w:t xml:space="preserve">My hobby is reading book, listening music, cooking food , traveling </w:t>
            </w:r>
          </w:p>
          <w:p w:rsidR="002E2C4C" w:rsidRPr="00AD0568" w:rsidRDefault="002E2C4C" w:rsidP="004B77A1">
            <w:pPr>
              <w:rPr>
                <w:b/>
                <w:color w:val="44AFFF" w:themeColor="accent2" w:themeTint="99"/>
                <w:sz w:val="32"/>
                <w:szCs w:val="32"/>
              </w:rPr>
            </w:pPr>
            <w:r w:rsidRPr="00AD0568">
              <w:rPr>
                <w:b/>
                <w:color w:val="44AFFF" w:themeColor="accent2" w:themeTint="99"/>
                <w:sz w:val="32"/>
                <w:szCs w:val="32"/>
              </w:rPr>
              <w:t>S</w:t>
            </w:r>
            <w:r w:rsidR="00AD0568">
              <w:rPr>
                <w:b/>
                <w:color w:val="44AFFF" w:themeColor="accent2" w:themeTint="99"/>
                <w:sz w:val="32"/>
                <w:szCs w:val="32"/>
              </w:rPr>
              <w:t>TRENGTH</w:t>
            </w:r>
          </w:p>
          <w:p w:rsidR="002E2C4C" w:rsidRPr="00AD0568" w:rsidRDefault="002E2C4C" w:rsidP="004B77A1">
            <w:pPr>
              <w:rPr>
                <w:b/>
                <w:color w:val="000000" w:themeColor="text1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My strength is I am a </w:t>
            </w:r>
            <w:proofErr w:type="spellStart"/>
            <w:r w:rsidRPr="00AD0568">
              <w:rPr>
                <w:b/>
                <w:color w:val="000000" w:themeColor="text1"/>
                <w:sz w:val="24"/>
                <w:szCs w:val="24"/>
              </w:rPr>
              <w:t>self motivate</w:t>
            </w:r>
            <w:proofErr w:type="spellEnd"/>
            <w:r w:rsidRPr="00AD0568">
              <w:rPr>
                <w:b/>
                <w:color w:val="000000" w:themeColor="text1"/>
                <w:sz w:val="24"/>
                <w:szCs w:val="24"/>
              </w:rPr>
              <w:t xml:space="preserve"> person ,</w:t>
            </w:r>
          </w:p>
          <w:p w:rsidR="002E2C4C" w:rsidRPr="00AD0568" w:rsidRDefault="002E2C4C" w:rsidP="004B77A1">
            <w:pPr>
              <w:rPr>
                <w:b/>
                <w:color w:val="44AFFF" w:themeColor="accent2" w:themeTint="99"/>
                <w:sz w:val="24"/>
                <w:szCs w:val="24"/>
              </w:rPr>
            </w:pPr>
            <w:r w:rsidRPr="00AD0568">
              <w:rPr>
                <w:b/>
                <w:color w:val="000000" w:themeColor="text1"/>
                <w:sz w:val="24"/>
                <w:szCs w:val="24"/>
              </w:rPr>
              <w:t>I have tendency to be honest with everyone.</w:t>
            </w: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73FB8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D498D" w:rsidP="00380FD1">
            <w:pPr>
              <w:pStyle w:val="Information"/>
            </w:pPr>
            <w:proofErr w:type="spellStart"/>
            <w:r>
              <w:t>Patnipura</w:t>
            </w:r>
            <w:proofErr w:type="spellEnd"/>
            <w:r>
              <w:t xml:space="preserve"> </w:t>
            </w:r>
            <w:proofErr w:type="spellStart"/>
            <w:r>
              <w:t>indore</w:t>
            </w:r>
            <w:proofErr w:type="spellEnd"/>
            <w:r>
              <w:t xml:space="preserve"> </w:t>
            </w:r>
          </w:p>
          <w:p w:rsidR="003D1B71" w:rsidRPr="00380FD1" w:rsidRDefault="00ED498D" w:rsidP="00ED498D">
            <w:pPr>
              <w:pStyle w:val="Information"/>
            </w:pPr>
            <w:r>
              <w:t xml:space="preserve">Indore 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BBD27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D498D" w:rsidP="00ED498D">
            <w:pPr>
              <w:pStyle w:val="Information"/>
            </w:pPr>
            <w:r>
              <w:t>9753528324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2987B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ED498D" w:rsidP="00ED498D">
            <w:pPr>
              <w:pStyle w:val="Information"/>
            </w:pPr>
            <w:r>
              <w:t>Ramgopal.polay2002@gmail.com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FCD84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2E2C4C" w:rsidP="00ED498D">
            <w:pPr>
              <w:pStyle w:val="Information"/>
            </w:pPr>
            <w:r>
              <w:t>Codingam2pm  YouTube channel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2587" w:rsidRDefault="00C52587" w:rsidP="00590471">
      <w:r>
        <w:separator/>
      </w:r>
    </w:p>
  </w:endnote>
  <w:endnote w:type="continuationSeparator" w:id="0">
    <w:p w:rsidR="00C52587" w:rsidRDefault="00C5258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2587" w:rsidRDefault="00C52587" w:rsidP="00590471">
      <w:r>
        <w:separator/>
      </w:r>
    </w:p>
  </w:footnote>
  <w:footnote w:type="continuationSeparator" w:id="0">
    <w:p w:rsidR="00C52587" w:rsidRDefault="00C5258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4DA371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98D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2E2C4C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B77A1"/>
    <w:rsid w:val="004E158A"/>
    <w:rsid w:val="00565C77"/>
    <w:rsid w:val="0056708E"/>
    <w:rsid w:val="005801E5"/>
    <w:rsid w:val="00590471"/>
    <w:rsid w:val="005D01FA"/>
    <w:rsid w:val="00653E17"/>
    <w:rsid w:val="006A08E8"/>
    <w:rsid w:val="006B3F20"/>
    <w:rsid w:val="006D79A8"/>
    <w:rsid w:val="006E525E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D0568"/>
    <w:rsid w:val="00B4158A"/>
    <w:rsid w:val="00B6466C"/>
    <w:rsid w:val="00BB1B5D"/>
    <w:rsid w:val="00BC22C7"/>
    <w:rsid w:val="00BD195A"/>
    <w:rsid w:val="00C07240"/>
    <w:rsid w:val="00C14078"/>
    <w:rsid w:val="00C52587"/>
    <w:rsid w:val="00CE1E3D"/>
    <w:rsid w:val="00D053FA"/>
    <w:rsid w:val="00DC3F0A"/>
    <w:rsid w:val="00DD3673"/>
    <w:rsid w:val="00E26AED"/>
    <w:rsid w:val="00E73AB8"/>
    <w:rsid w:val="00E90A60"/>
    <w:rsid w:val="00ED47F7"/>
    <w:rsid w:val="00ED498D"/>
    <w:rsid w:val="00EE7E09"/>
    <w:rsid w:val="00F0223C"/>
    <w:rsid w:val="00F04D02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2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2023-04-02T04:48:00Z</dcterms:created>
  <dcterms:modified xsi:type="dcterms:W3CDTF">2023-04-02T04:48:00Z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